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2026-10-02T23:09:08Z</dcterms:created>
  <dcterms:modified xsi:type="dcterms:W3CDTF">2026-10-02T23:09:08Z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