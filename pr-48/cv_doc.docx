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2026-05-25T23:27:56Z</dcterms:created>
  <dcterms:modified xsi:type="dcterms:W3CDTF">2026-05-25T23:27:56Z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