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2026-10-10T22:28:04Z</dcterms:created>
  <dcterms:modified xsi:type="dcterms:W3CDTF">2026-10-10T22:28:04Z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