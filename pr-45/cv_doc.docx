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cp:keywords/>
  <dcterms:created xsi:type="dcterms:W3CDTF">2026-05-23T20:45:03Z</dcterms:created>
  <dcterms:modified xsi:type="dcterms:W3CDTF">2026-05-23T20:45:03Z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