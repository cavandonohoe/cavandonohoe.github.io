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2026-10-03T03:50:38Z</dcterms:created>
  <dcterms:modified xsi:type="dcterms:W3CDTF">2026-10-03T03:50:38Z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