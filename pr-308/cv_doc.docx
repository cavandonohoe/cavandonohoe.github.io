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2026-10-23T18:56:19Z</dcterms:created>
  <dcterms:modified xsi:type="dcterms:W3CDTF">2026-10-23T18:56:19Z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