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2026-10-07T02:59:13Z</dcterms:created>
  <dcterms:modified xsi:type="dcterms:W3CDTF">2026-10-07T02:59:13Z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