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-US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cp:keywords/>
  <dcterms:created xsi:type="dcterms:W3CDTF">2025-12-28T22:32:43Z</dcterms:created>
  <dcterms:modified xsi:type="dcterms:W3CDTF">2025-12-28T22:32:43Z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