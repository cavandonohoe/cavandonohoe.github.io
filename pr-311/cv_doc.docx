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2026-10-24T15:07:37Z</dcterms:created>
  <dcterms:modified xsi:type="dcterms:W3CDTF">2026-10-24T15:07:37Z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