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2026-07-16T04:21:20Z</dcterms:created>
  <dcterms:modified xsi:type="dcterms:W3CDTF">2026-07-16T04:21:20Z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