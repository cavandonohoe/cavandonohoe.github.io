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2026-10-01T03:52:05Z</dcterms:created>
  <dcterms:modified xsi:type="dcterms:W3CDTF">2026-10-01T03:52:05Z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