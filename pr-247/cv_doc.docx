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2026-10-12T20:34:50Z</dcterms:created>
  <dcterms:modified xsi:type="dcterms:W3CDTF">2026-10-12T20:34:50Z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