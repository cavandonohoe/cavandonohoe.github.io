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2026-01-02T07:57:35Z</dcterms:created>
  <dcterms:modified xsi:type="dcterms:W3CDTF">2026-01-02T07:57:35Z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