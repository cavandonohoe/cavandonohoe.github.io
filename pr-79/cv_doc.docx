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2026-06-07T20:24:21Z</dcterms:created>
  <dcterms:modified xsi:type="dcterms:W3CDTF">2026-06-07T20:24:21Z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