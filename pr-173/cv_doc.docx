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2026-09-22T21:26:16Z</dcterms:created>
  <dcterms:modified xsi:type="dcterms:W3CDTF">2026-09-22T21:26:16Z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