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2026-05-25T23:40:22Z</dcterms:created>
  <dcterms:modified xsi:type="dcterms:W3CDTF">2026-05-25T23:40:22Z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