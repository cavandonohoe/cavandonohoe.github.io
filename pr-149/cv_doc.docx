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2026-08-03T20:45:37Z</dcterms:created>
  <dcterms:modified xsi:type="dcterms:W3CDTF">2026-08-03T20:45:37Z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