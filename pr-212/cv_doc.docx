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2026-10-05T23:20:24Z</dcterms:created>
  <dcterms:modified xsi:type="dcterms:W3CDTF">2026-10-05T23:20:24Z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