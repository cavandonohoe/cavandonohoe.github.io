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2026-10-10T22:14:05Z</dcterms:created>
  <dcterms:modified xsi:type="dcterms:W3CDTF">2026-10-10T22:14:05Z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