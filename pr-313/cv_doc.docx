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2026-10-26T06:08:56Z</dcterms:created>
  <dcterms:modified xsi:type="dcterms:W3CDTF">2026-10-26T06:08:56Z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