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2026-10-20T23:12:55Z</dcterms:created>
  <dcterms:modified xsi:type="dcterms:W3CDTF">2026-10-20T23:12:55Z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