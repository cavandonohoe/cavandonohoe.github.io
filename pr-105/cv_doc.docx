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2026-06-22T17:49:41Z</dcterms:created>
  <dcterms:modified xsi:type="dcterms:W3CDTF">2026-06-22T17:49:41Z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